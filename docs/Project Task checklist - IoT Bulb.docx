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042DE" w14:textId="77777777" w:rsidR="003E0903" w:rsidRDefault="003E0903">
      <w:pPr>
        <w:pStyle w:val="Da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6DB62B80" wp14:editId="4BBF0777">
                <wp:simplePos x="0" y="0"/>
                <wp:positionH relativeFrom="page">
                  <wp:align>right</wp:align>
                </wp:positionH>
                <wp:positionV relativeFrom="paragraph">
                  <wp:posOffset>-457200</wp:posOffset>
                </wp:positionV>
                <wp:extent cx="7772400" cy="10043160"/>
                <wp:effectExtent l="0" t="0" r="0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43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F30F9" id="Rectangle 1" o:spid="_x0000_s1026" alt="&quot;&quot;" style="position:absolute;margin-left:560.8pt;margin-top:-36pt;width:612pt;height:790.8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" fillcolor="#f2f2f2 [3052]" stroked="f" strokeweight="1pt">
                <w10:wrap anchorx="page"/>
                <w10:anchorlock/>
              </v:rect>
            </w:pict>
          </mc:Fallback>
        </mc:AlternateContent>
      </w:r>
    </w:p>
    <w:p w14:paraId="1EF1FB1E" w14:textId="40B0FE2A" w:rsidR="001069F9" w:rsidRPr="003E0903" w:rsidRDefault="00000000" w:rsidP="003E0903">
      <w:pPr>
        <w:pStyle w:val="Date"/>
      </w:pPr>
      <w:sdt>
        <w:sdtPr>
          <w:id w:val="-1507433578"/>
          <w:placeholder>
            <w:docPart w:val="86262AFDCC6A48F7952E3DFD3C9520BA"/>
          </w:placeholder>
          <w15:appearance w15:val="hidden"/>
        </w:sdtPr>
        <w:sdtContent>
          <w:r w:rsidR="0087234D">
            <w:t xml:space="preserve">engr </w:t>
          </w:r>
          <w:r w:rsidR="0003541E">
            <w:t>491</w:t>
          </w:r>
        </w:sdtContent>
      </w:sdt>
      <w:r w:rsidR="003E0903" w:rsidRPr="003E0903">
        <w:t xml:space="preserve"> </w:t>
      </w:r>
    </w:p>
    <w:tbl>
      <w:tblPr>
        <w:tblW w:w="0" w:type="auto"/>
        <w:tblBorders>
          <w:bottom w:val="single" w:sz="4" w:space="0" w:color="773E7B" w:themeColor="accent5" w:themeShade="BF"/>
        </w:tblBorders>
        <w:tblLayout w:type="fixed"/>
        <w:tblCellMar>
          <w:left w:w="14" w:type="dxa"/>
        </w:tblCellMar>
        <w:tblLook w:val="0600" w:firstRow="0" w:lastRow="0" w:firstColumn="0" w:lastColumn="0" w:noHBand="1" w:noVBand="1"/>
      </w:tblPr>
      <w:tblGrid>
        <w:gridCol w:w="9638"/>
      </w:tblGrid>
      <w:tr w:rsidR="003E0903" w14:paraId="386EEAE1" w14:textId="77777777" w:rsidTr="003E0903">
        <w:tc>
          <w:tcPr>
            <w:tcW w:w="9638" w:type="dxa"/>
          </w:tcPr>
          <w:p w14:paraId="443B77C7" w14:textId="62333642" w:rsidR="003E0903" w:rsidRDefault="00000000" w:rsidP="003E0903">
            <w:pPr>
              <w:pStyle w:val="Title"/>
            </w:pPr>
            <w:sdt>
              <w:sdtPr>
                <w:id w:val="1741755422"/>
                <w:placeholder>
                  <w:docPart w:val="488259BA1ED14D0EB8B44E402846ECCC"/>
                </w:placeholder>
                <w15:appearance w15:val="hidden"/>
              </w:sdtPr>
              <w:sdtContent>
                <w:r w:rsidR="003E4BED">
                  <w:t>Iot bulb – 3.2.1 checklist</w:t>
                </w:r>
              </w:sdtContent>
            </w:sdt>
          </w:p>
        </w:tc>
      </w:tr>
    </w:tbl>
    <w:p w14:paraId="12358E8F" w14:textId="51F9E846" w:rsidR="00B23B2D" w:rsidRPr="003E0903" w:rsidRDefault="00000000" w:rsidP="003E0903">
      <w:pPr>
        <w:pStyle w:val="Subtitle"/>
      </w:pPr>
      <w:sdt>
        <w:sdtPr>
          <w:id w:val="257109049"/>
          <w:placeholder>
            <w:docPart w:val="CD49629737D74295827B70FF06FF476D"/>
          </w:placeholder>
          <w15:appearance w15:val="hidden"/>
        </w:sdtPr>
        <w:sdtContent>
          <w:r w:rsidR="003E4BED">
            <w:t>Riley</w:t>
          </w:r>
        </w:sdtContent>
      </w:sdt>
      <w:r w:rsidR="00B23B2D" w:rsidRPr="003E0903">
        <w:t> </w:t>
      </w:r>
      <w:r w:rsidR="0087234D">
        <w:t>Pence</w:t>
      </w:r>
      <w:r w:rsidR="00B23B2D" w:rsidRPr="003E0903">
        <w:t>|</w:t>
      </w:r>
      <w:r w:rsidR="00C37065" w:rsidRPr="003E0903">
        <w:t> </w:t>
      </w:r>
      <w:sdt>
        <w:sdtPr>
          <w:id w:val="283621472"/>
          <w:placeholder>
            <w:docPart w:val="393959BFFCD243A3803A55574A0F99F8"/>
          </w:placeholder>
          <w15:appearance w15:val="hidden"/>
        </w:sdtPr>
        <w:sdtContent>
          <w:r w:rsidR="0087234D">
            <w:t>Alex o’neal</w:t>
          </w:r>
        </w:sdtContent>
      </w:sdt>
      <w:r w:rsidR="00B23B2D" w:rsidRPr="003E0903">
        <w:t> | </w:t>
      </w:r>
      <w:sdt>
        <w:sdtPr>
          <w:id w:val="251323007"/>
          <w:placeholder>
            <w:docPart w:val="2F4E2D35F81446EE94ECAE9866E6B7B9"/>
          </w:placeholder>
          <w15:appearance w15:val="hidden"/>
        </w:sdtPr>
        <w:sdtContent>
          <w:r w:rsidR="0087234D">
            <w:t>william denson</w:t>
          </w:r>
        </w:sdtContent>
      </w:sdt>
      <w:r w:rsidR="003E0903" w:rsidRPr="003E0903">
        <w:t> </w:t>
      </w:r>
      <w:r w:rsidR="00452F7E" w:rsidRPr="003E0903">
        <w:t>|</w:t>
      </w:r>
      <w:r w:rsidR="003E0903" w:rsidRPr="003E0903">
        <w:t> </w:t>
      </w:r>
      <w:sdt>
        <w:sdtPr>
          <w:id w:val="1097139641"/>
          <w:placeholder>
            <w:docPart w:val="74C1613E9D5D4C9AAB92C3876F490165"/>
          </w:placeholder>
          <w15:appearance w15:val="hidden"/>
        </w:sdtPr>
        <w:sdtContent>
          <w:r w:rsidR="0087234D">
            <w:t>elijah atkinson</w:t>
          </w:r>
        </w:sdtContent>
      </w:sdt>
    </w:p>
    <w:sdt>
      <w:sdtPr>
        <w:id w:val="-1015618425"/>
        <w:placeholder>
          <w:docPart w:val="6E69EC16D4354395AA314CD56779C393"/>
        </w:placeholder>
        <w15:appearance w15:val="hidden"/>
      </w:sdtPr>
      <w:sdtContent>
        <w:p w14:paraId="3028A188" w14:textId="19FDDBDD" w:rsidR="007C72CA" w:rsidRDefault="00B43012" w:rsidP="00B43012">
          <w:pPr>
            <w:rPr>
              <w:color w:val="auto"/>
            </w:rPr>
          </w:pPr>
          <w:r>
            <w:rPr>
              <w:color w:val="auto"/>
            </w:rPr>
            <w:t xml:space="preserve">The following is a simple checklist that follows guidelines from chapter 3 of our text from Horenstein. </w:t>
          </w:r>
        </w:p>
        <w:p w14:paraId="534EA499" w14:textId="50901A3A" w:rsidR="00471087" w:rsidRDefault="00471087" w:rsidP="00471087">
          <w:pPr>
            <w:rPr>
              <w:color w:val="auto"/>
            </w:rPr>
          </w:pPr>
          <w:r>
            <w:rPr>
              <w:color w:val="auto"/>
            </w:rPr>
            <w:t xml:space="preserve">Enumerated tasks are given as a general guideline </w:t>
          </w:r>
          <w:r w:rsidR="003C2375">
            <w:rPr>
              <w:color w:val="auto"/>
            </w:rPr>
            <w:t>and this document serves as a project management document to fulfill PM concepts to organize and advance the software</w:t>
          </w:r>
          <w:r w:rsidR="00544982">
            <w:rPr>
              <w:color w:val="auto"/>
            </w:rPr>
            <w:t xml:space="preserve"> &amp; </w:t>
          </w:r>
          <w:r w:rsidR="003C2375">
            <w:rPr>
              <w:color w:val="auto"/>
            </w:rPr>
            <w:t xml:space="preserve">hardware needed for the bulb project. </w:t>
          </w:r>
        </w:p>
        <w:p w14:paraId="66C01043" w14:textId="468F0E7A" w:rsidR="000C127C" w:rsidRPr="00471087" w:rsidRDefault="000C127C" w:rsidP="00471087">
          <w:pPr>
            <w:rPr>
              <w:color w:val="auto"/>
            </w:rPr>
          </w:pPr>
          <w:r>
            <w:rPr>
              <w:color w:val="auto"/>
            </w:rPr>
            <w:t xml:space="preserve">This document does not </w:t>
          </w:r>
          <w:r w:rsidR="00B30EF1">
            <w:rPr>
              <w:color w:val="auto"/>
            </w:rPr>
            <w:t>supersede</w:t>
          </w:r>
          <w:r>
            <w:rPr>
              <w:color w:val="auto"/>
            </w:rPr>
            <w:t xml:space="preserve"> </w:t>
          </w:r>
          <w:r w:rsidR="00D91B5B">
            <w:rPr>
              <w:color w:val="auto"/>
            </w:rPr>
            <w:t xml:space="preserve">the </w:t>
          </w:r>
          <w:r w:rsidR="00B30EF1">
            <w:rPr>
              <w:color w:val="auto"/>
            </w:rPr>
            <w:t xml:space="preserve">Activity Log but rather complements </w:t>
          </w:r>
          <w:r w:rsidR="007F4F89">
            <w:rPr>
              <w:color w:val="auto"/>
            </w:rPr>
            <w:t xml:space="preserve">the log by aligning </w:t>
          </w:r>
          <w:r w:rsidR="00A42BD3">
            <w:rPr>
              <w:color w:val="auto"/>
            </w:rPr>
            <w:t>and setting hard due dates to adhere to.</w:t>
          </w:r>
        </w:p>
      </w:sdtContent>
    </w:sdt>
    <w:tbl>
      <w:tblPr>
        <w:tblStyle w:val="TaskListTable"/>
        <w:tblW w:w="5000" w:type="pct"/>
        <w:tblInd w:w="5" w:type="dxa"/>
        <w:tblBorders>
          <w:top w:val="single" w:sz="4" w:space="0" w:color="773E7B" w:themeColor="accent5" w:themeShade="BF"/>
          <w:left w:val="single" w:sz="4" w:space="0" w:color="773E7B" w:themeColor="accent5" w:themeShade="BF"/>
          <w:bottom w:val="single" w:sz="4" w:space="0" w:color="773E7B" w:themeColor="accent5" w:themeShade="BF"/>
          <w:right w:val="single" w:sz="4" w:space="0" w:color="773E7B" w:themeColor="accent5" w:themeShade="BF"/>
          <w:insideH w:val="single" w:sz="4" w:space="0" w:color="773E7B" w:themeColor="accent5" w:themeShade="BF"/>
          <w:insideV w:val="single" w:sz="4" w:space="0" w:color="773E7B" w:themeColor="accent5" w:themeShade="BF"/>
        </w:tblBorders>
        <w:tblLook w:val="04A0" w:firstRow="1" w:lastRow="0" w:firstColumn="1" w:lastColumn="0" w:noHBand="0" w:noVBand="1"/>
        <w:tblDescription w:val="Task List including task, due date, done and initials"/>
      </w:tblPr>
      <w:tblGrid>
        <w:gridCol w:w="5277"/>
        <w:gridCol w:w="1338"/>
        <w:gridCol w:w="1220"/>
        <w:gridCol w:w="1803"/>
      </w:tblGrid>
      <w:tr w:rsidR="00025DC4" w:rsidRPr="00025DC4" w14:paraId="5EABC567" w14:textId="77777777" w:rsidTr="00DB3D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3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773E7B" w:themeFill="accent5" w:themeFillShade="BF"/>
            <w:vAlign w:val="center"/>
          </w:tcPr>
          <w:p w14:paraId="6CD9F8CD" w14:textId="77777777" w:rsidR="00C976B1" w:rsidRPr="00025DC4" w:rsidRDefault="00000000" w:rsidP="003E0903">
            <w:pPr>
              <w:pStyle w:val="TableTitle"/>
            </w:pPr>
            <w:sdt>
              <w:sdtPr>
                <w:alias w:val="Task:"/>
                <w:tag w:val="Task:"/>
                <w:id w:val="198206160"/>
                <w:placeholder>
                  <w:docPart w:val="717510090001490B9BC0C841B4C24116"/>
                </w:placeholder>
                <w:temporary/>
                <w:showingPlcHdr/>
                <w15:appearance w15:val="hidden"/>
              </w:sdtPr>
              <w:sdtContent>
                <w:r w:rsidR="00A124EC" w:rsidRPr="00DB3D64">
                  <w:rPr>
                    <w:b/>
                    <w:bCs/>
                  </w:rPr>
                  <w:t>Task</w:t>
                </w:r>
              </w:sdtContent>
            </w:sdt>
            <w:r w:rsidR="003E0903">
              <w:t xml:space="preserve"> </w:t>
            </w:r>
          </w:p>
        </w:tc>
        <w:tc>
          <w:tcPr>
            <w:tcW w:w="13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773E7B" w:themeFill="accent5" w:themeFillShade="BF"/>
            <w:vAlign w:val="center"/>
          </w:tcPr>
          <w:p w14:paraId="012AC24B" w14:textId="77777777" w:rsidR="00C976B1" w:rsidRPr="00025DC4" w:rsidRDefault="00000000" w:rsidP="00100D7C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alias w:val="Due date:"/>
                <w:tag w:val="Due date:"/>
                <w:id w:val="1069231499"/>
                <w:placeholder>
                  <w:docPart w:val="20E4D66898364C4FBB48E2597C0557B6"/>
                </w:placeholder>
                <w:temporary/>
                <w:showingPlcHdr/>
                <w15:appearance w15:val="hidden"/>
              </w:sdtPr>
              <w:sdtContent>
                <w:r w:rsidR="00A124EC" w:rsidRPr="00025DC4">
                  <w:rPr>
                    <w:color w:val="FFFFFF" w:themeColor="background1"/>
                  </w:rPr>
                  <w:t>Due Date</w:t>
                </w:r>
              </w:sdtContent>
            </w:sdt>
          </w:p>
        </w:tc>
        <w:tc>
          <w:tcPr>
            <w:tcW w:w="12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773E7B" w:themeFill="accent5" w:themeFillShade="BF"/>
            <w:vAlign w:val="center"/>
          </w:tcPr>
          <w:p w14:paraId="606C676C" w14:textId="77777777" w:rsidR="00C976B1" w:rsidRPr="00025DC4" w:rsidRDefault="00000000" w:rsidP="00100D7C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alias w:val="DONE:"/>
                <w:tag w:val="DONE:"/>
                <w:id w:val="200599063"/>
                <w:placeholder>
                  <w:docPart w:val="BD91DB2706974367A955F15F7294AC94"/>
                </w:placeholder>
                <w:temporary/>
                <w:showingPlcHdr/>
                <w15:appearance w15:val="hidden"/>
              </w:sdtPr>
              <w:sdtContent>
                <w:r w:rsidR="00A124EC" w:rsidRPr="00025DC4">
                  <w:rPr>
                    <w:color w:val="FFFFFF" w:themeColor="background1"/>
                  </w:rPr>
                  <w:t>Done</w:t>
                </w:r>
              </w:sdtContent>
            </w:sdt>
          </w:p>
        </w:tc>
        <w:tc>
          <w:tcPr>
            <w:tcW w:w="11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773E7B" w:themeFill="accent5" w:themeFillShade="BF"/>
            <w:vAlign w:val="center"/>
          </w:tcPr>
          <w:p w14:paraId="39C89292" w14:textId="536051C5" w:rsidR="00C976B1" w:rsidRPr="00025DC4" w:rsidRDefault="0079675E" w:rsidP="009D6F6D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Participants</w:t>
            </w:r>
          </w:p>
        </w:tc>
      </w:tr>
      <w:tr w:rsidR="00025DC4" w14:paraId="13B049A7" w14:textId="77777777" w:rsidTr="0062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7EC0DC80" w14:textId="568D376E" w:rsidR="00C976B1" w:rsidRPr="003E0903" w:rsidRDefault="00000000" w:rsidP="003E0903">
            <w:pPr>
              <w:pStyle w:val="Table"/>
            </w:pPr>
            <w:sdt>
              <w:sdtPr>
                <w:id w:val="833261144"/>
                <w:placeholder>
                  <w:docPart w:val="797C038F6D6F4AD88F8D135B8734807C"/>
                </w:placeholder>
                <w15:appearance w15:val="hidden"/>
              </w:sdtPr>
              <w:sdtContent>
                <w:r w:rsidR="00605330" w:rsidRPr="006C0C43">
                  <w:rPr>
                    <w:b/>
                    <w:bCs/>
                  </w:rPr>
                  <w:t>Proposal Part 1</w:t>
                </w:r>
              </w:sdtContent>
            </w:sdt>
            <w:r w:rsidR="003E0903" w:rsidRPr="003E0903">
              <w:t xml:space="preserve"> </w:t>
            </w:r>
            <w:r w:rsidR="00540947">
              <w:t>– Proposal of Solution (A)</w:t>
            </w:r>
            <w:r w:rsidR="00823176">
              <w:t xml:space="preserve"> – Project Management Tools</w:t>
            </w:r>
            <w:r w:rsidR="00F02F9A">
              <w:t xml:space="preserve"> – Professor</w:t>
            </w:r>
            <w:r w:rsidR="00BD2C1F">
              <w:t xml:space="preserve"> Proposal Requirements</w:t>
            </w:r>
          </w:p>
        </w:tc>
        <w:tc>
          <w:tcPr>
            <w:tcW w:w="13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47D823C5" w14:textId="00ED89A2" w:rsidR="00C976B1" w:rsidRPr="003E0903" w:rsidRDefault="00000000" w:rsidP="003E0903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-1778713799"/>
                <w:placeholder>
                  <w:docPart w:val="EA1E9FFF32D145E59085AE7B6612B05A"/>
                </w:placeholder>
                <w15:appearance w15:val="hidden"/>
              </w:sdtPr>
              <w:sdtContent>
                <w:r w:rsidR="00261F22">
                  <w:t>10/26/25</w:t>
                </w:r>
              </w:sdtContent>
            </w:sdt>
            <w:r w:rsidR="003E0903" w:rsidRPr="003E0903">
              <w:t xml:space="preserve"> </w:t>
            </w:r>
          </w:p>
        </w:tc>
        <w:tc>
          <w:tcPr>
            <w:tcW w:w="12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49E10D6A" w14:textId="77777777" w:rsidR="00C976B1" w:rsidRPr="003E0903" w:rsidRDefault="00C976B1" w:rsidP="003E0903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59CC74F9" w14:textId="77777777" w:rsidR="00C976B1" w:rsidRPr="00100D7C" w:rsidRDefault="00C976B1" w:rsidP="00100D7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53B0" w14:paraId="7A3E770D" w14:textId="77777777" w:rsidTr="006239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6D06534C" w14:textId="621602BA" w:rsidR="00C976B1" w:rsidRPr="003E0903" w:rsidRDefault="00000000" w:rsidP="003E0903">
            <w:pPr>
              <w:pStyle w:val="Table"/>
            </w:pPr>
            <w:sdt>
              <w:sdtPr>
                <w:id w:val="-2011134766"/>
                <w:placeholder>
                  <w:docPart w:val="6C3B7C9419E3413B9AA97ACBCC2F088A"/>
                </w:placeholder>
                <w15:appearance w15:val="hidden"/>
              </w:sdtPr>
              <w:sdtContent>
                <w:r w:rsidR="00605330" w:rsidRPr="006C0C43">
                  <w:rPr>
                    <w:b/>
                    <w:bCs/>
                  </w:rPr>
                  <w:t>Proposal Part 2</w:t>
                </w:r>
              </w:sdtContent>
            </w:sdt>
            <w:r w:rsidR="003E0903" w:rsidRPr="003E0903">
              <w:t xml:space="preserve"> </w:t>
            </w:r>
            <w:r w:rsidR="00725E02">
              <w:t>– Proposal of Solution (B)</w:t>
            </w:r>
            <w:r w:rsidR="00E0223D">
              <w:t xml:space="preserve"> – Proposal Due</w:t>
            </w:r>
            <w:r w:rsidR="00823176">
              <w:t xml:space="preserve"> along with Team interactions evaluation</w:t>
            </w:r>
            <w:r w:rsidR="00BD2C1F">
              <w:t xml:space="preserve"> – Professor Proposal Requirements</w:t>
            </w:r>
          </w:p>
        </w:tc>
        <w:tc>
          <w:tcPr>
            <w:tcW w:w="13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26B67D54" w14:textId="21201F1E" w:rsidR="00C976B1" w:rsidRPr="003E0903" w:rsidRDefault="00000000" w:rsidP="003E0903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id w:val="-1706009209"/>
                <w:placeholder>
                  <w:docPart w:val="A6C776CB0E43435E992CB7C8754478D1"/>
                </w:placeholder>
                <w15:appearance w15:val="hidden"/>
              </w:sdtPr>
              <w:sdtContent>
                <w:r w:rsidR="0041705A">
                  <w:t>11/02/25</w:t>
                </w:r>
              </w:sdtContent>
            </w:sdt>
            <w:r w:rsidR="003E0903" w:rsidRPr="003E0903">
              <w:t xml:space="preserve"> </w:t>
            </w:r>
          </w:p>
        </w:tc>
        <w:tc>
          <w:tcPr>
            <w:tcW w:w="12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41F2B697" w14:textId="77777777" w:rsidR="00C976B1" w:rsidRPr="003E0903" w:rsidRDefault="00C976B1" w:rsidP="003E0903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175385BE" w14:textId="77777777" w:rsidR="00C976B1" w:rsidRDefault="00C976B1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25DC4" w14:paraId="6805AA8C" w14:textId="77777777" w:rsidTr="0062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496A344B" w14:textId="196087B3" w:rsidR="00C976B1" w:rsidRPr="003E0903" w:rsidRDefault="00000000" w:rsidP="003E0903">
            <w:pPr>
              <w:pStyle w:val="Table"/>
            </w:pPr>
            <w:sdt>
              <w:sdtPr>
                <w:id w:val="-644200889"/>
                <w:placeholder>
                  <w:docPart w:val="431F44543BE647D0AEBEF6837726204E"/>
                </w:placeholder>
                <w15:appearance w15:val="hidden"/>
              </w:sdtPr>
              <w:sdtContent>
                <w:r w:rsidR="00E0223D" w:rsidRPr="006C0C43">
                  <w:rPr>
                    <w:b/>
                    <w:bCs/>
                  </w:rPr>
                  <w:t xml:space="preserve">Using </w:t>
                </w:r>
                <w:r w:rsidR="0069736E" w:rsidRPr="006C0C43">
                  <w:rPr>
                    <w:b/>
                    <w:bCs/>
                  </w:rPr>
                  <w:t>Tools in Design</w:t>
                </w:r>
                <w:r w:rsidR="00E0223D">
                  <w:t xml:space="preserve"> – Software Specific Choice</w:t>
                </w:r>
              </w:sdtContent>
            </w:sdt>
            <w:r w:rsidR="003E0903" w:rsidRPr="003E0903">
              <w:t xml:space="preserve"> </w:t>
            </w:r>
            <w:r w:rsidR="00FD4B40">
              <w:t>&amp; Hardware tools (</w:t>
            </w:r>
            <w:r w:rsidR="00402010">
              <w:t>Des</w:t>
            </w:r>
            <w:r w:rsidR="009A44A1">
              <w:t>igning the solution)</w:t>
            </w:r>
          </w:p>
        </w:tc>
        <w:tc>
          <w:tcPr>
            <w:tcW w:w="13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0A6503C8" w14:textId="35F6E1BA" w:rsidR="00C976B1" w:rsidRPr="003E0903" w:rsidRDefault="00000000" w:rsidP="003E0903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-204030311"/>
                <w:placeholder>
                  <w:docPart w:val="C7D4E7D2D5BD4E009125826F5BA06BC4"/>
                </w:placeholder>
                <w15:appearance w15:val="hidden"/>
              </w:sdtPr>
              <w:sdtContent>
                <w:r w:rsidR="00E0223D">
                  <w:t>11/09/25</w:t>
                </w:r>
              </w:sdtContent>
            </w:sdt>
            <w:r w:rsidR="003E0903" w:rsidRPr="003E0903">
              <w:t xml:space="preserve"> </w:t>
            </w:r>
          </w:p>
        </w:tc>
        <w:tc>
          <w:tcPr>
            <w:tcW w:w="12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604EBDA9" w14:textId="77777777" w:rsidR="00C976B1" w:rsidRPr="003E0903" w:rsidRDefault="0062399A" w:rsidP="003E0903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0903">
              <w:softHyphen/>
            </w:r>
          </w:p>
        </w:tc>
        <w:tc>
          <w:tcPr>
            <w:tcW w:w="11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47CEEA77" w14:textId="77777777" w:rsidR="00C976B1" w:rsidRDefault="00C976B1" w:rsidP="00100D7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53B0" w14:paraId="2A255DCF" w14:textId="77777777" w:rsidTr="006239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3C6CBC76" w14:textId="52F88887" w:rsidR="00C976B1" w:rsidRDefault="00AA1A17" w:rsidP="00100D7C">
            <w:pPr>
              <w:pStyle w:val="Table"/>
            </w:pPr>
            <w:r w:rsidRPr="006C0C43">
              <w:rPr>
                <w:b/>
                <w:bCs/>
              </w:rPr>
              <w:t>Design and report on prototype</w:t>
            </w:r>
            <w:r>
              <w:t xml:space="preserve"> </w:t>
            </w:r>
            <w:r w:rsidR="001C5A89">
              <w:t>–</w:t>
            </w:r>
            <w:r>
              <w:t xml:space="preserve"> </w:t>
            </w:r>
            <w:r w:rsidR="001C5A89">
              <w:t>Rough estimate</w:t>
            </w:r>
            <w:r w:rsidR="00736305">
              <w:t xml:space="preserve"> – (</w:t>
            </w:r>
            <w:r w:rsidR="009A44A1">
              <w:t>Designing the solution continued)</w:t>
            </w:r>
          </w:p>
        </w:tc>
        <w:tc>
          <w:tcPr>
            <w:tcW w:w="13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3286E185" w14:textId="4F24ACF4" w:rsidR="00C976B1" w:rsidRDefault="00041C13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11/16/25</w:t>
            </w:r>
          </w:p>
        </w:tc>
        <w:tc>
          <w:tcPr>
            <w:tcW w:w="12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7B867F4F" w14:textId="77777777" w:rsidR="00C976B1" w:rsidRDefault="00C976B1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71CEEB4A" w14:textId="77777777" w:rsidR="00C976B1" w:rsidRDefault="00C976B1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25DC4" w14:paraId="7F776CD5" w14:textId="77777777" w:rsidTr="0062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768CA5A3" w14:textId="22018AE8" w:rsidR="00C976B1" w:rsidRDefault="00041C13" w:rsidP="00100D7C">
            <w:pPr>
              <w:pStyle w:val="Table"/>
            </w:pPr>
            <w:r w:rsidRPr="006C0C43">
              <w:rPr>
                <w:b/>
                <w:bCs/>
              </w:rPr>
              <w:t>Using Tools in Design</w:t>
            </w:r>
            <w:r>
              <w:t xml:space="preserve"> – Map or Flowchart</w:t>
            </w:r>
            <w:r w:rsidR="00491F8B">
              <w:t xml:space="preserve"> - (Designing the solution continued)</w:t>
            </w:r>
          </w:p>
        </w:tc>
        <w:tc>
          <w:tcPr>
            <w:tcW w:w="13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0CBB5D72" w14:textId="305FA6AF" w:rsidR="00C976B1" w:rsidRDefault="00041C13" w:rsidP="00100D7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11/23/25</w:t>
            </w:r>
          </w:p>
        </w:tc>
        <w:tc>
          <w:tcPr>
            <w:tcW w:w="12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0AFCA261" w14:textId="77777777" w:rsidR="00C976B1" w:rsidRDefault="00C976B1" w:rsidP="00100D7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18EE0D0D" w14:textId="77777777" w:rsidR="00C976B1" w:rsidRDefault="00C976B1" w:rsidP="00100D7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53B0" w14:paraId="292BDBEF" w14:textId="77777777" w:rsidTr="006239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239721AA" w14:textId="6853AB44" w:rsidR="00C976B1" w:rsidRPr="0062399A" w:rsidRDefault="00EA40EC" w:rsidP="00100D7C">
            <w:pPr>
              <w:pStyle w:val="Table"/>
            </w:pPr>
            <w:r w:rsidRPr="006C0C43">
              <w:rPr>
                <w:b/>
                <w:bCs/>
              </w:rPr>
              <w:t>Week 14</w:t>
            </w:r>
            <w:r w:rsidR="0079675E" w:rsidRPr="006C0C43">
              <w:rPr>
                <w:b/>
                <w:bCs/>
              </w:rPr>
              <w:t xml:space="preserve"> Discussion</w:t>
            </w:r>
            <w:r>
              <w:t xml:space="preserve"> – Reflecting on Design Choices Thus Far</w:t>
            </w:r>
            <w:r w:rsidR="0079675E">
              <w:t xml:space="preserve"> – (Designing the solution continued)</w:t>
            </w:r>
          </w:p>
        </w:tc>
        <w:tc>
          <w:tcPr>
            <w:tcW w:w="13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77F33B04" w14:textId="40AAAF76" w:rsidR="00C976B1" w:rsidRDefault="006F412F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11/30/25</w:t>
            </w:r>
          </w:p>
        </w:tc>
        <w:tc>
          <w:tcPr>
            <w:tcW w:w="12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492BF480" w14:textId="77777777" w:rsidR="00C976B1" w:rsidRDefault="00C976B1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364FA9A4" w14:textId="77777777" w:rsidR="00C976B1" w:rsidRDefault="00C976B1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25DC4" w14:paraId="43E98755" w14:textId="77777777" w:rsidTr="0062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12A1341F" w14:textId="27788B48" w:rsidR="00C976B1" w:rsidRDefault="0079675E" w:rsidP="00100D7C">
            <w:pPr>
              <w:pStyle w:val="Table"/>
            </w:pPr>
            <w:r w:rsidRPr="006C0C43">
              <w:rPr>
                <w:b/>
                <w:bCs/>
              </w:rPr>
              <w:t>Week 15 Discussion</w:t>
            </w:r>
            <w:r>
              <w:t xml:space="preserve"> – Changes for the Implementation Phase - (Designing the solution continued)</w:t>
            </w:r>
          </w:p>
        </w:tc>
        <w:tc>
          <w:tcPr>
            <w:tcW w:w="13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4D594A00" w14:textId="5E024C03" w:rsidR="00C976B1" w:rsidRDefault="00B9301C" w:rsidP="00100D7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12/07/25</w:t>
            </w:r>
          </w:p>
        </w:tc>
        <w:tc>
          <w:tcPr>
            <w:tcW w:w="12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7578B970" w14:textId="77777777" w:rsidR="00C976B1" w:rsidRDefault="00C976B1" w:rsidP="00100D7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336EFCEB" w14:textId="77777777" w:rsidR="00C976B1" w:rsidRDefault="00C976B1" w:rsidP="00100D7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53B0" w14:paraId="366C4135" w14:textId="77777777" w:rsidTr="006239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70F9980D" w14:textId="77777777" w:rsidR="00C976B1" w:rsidRDefault="00C976B1" w:rsidP="00100D7C">
            <w:pPr>
              <w:pStyle w:val="Table"/>
            </w:pPr>
          </w:p>
        </w:tc>
        <w:tc>
          <w:tcPr>
            <w:tcW w:w="13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324B1233" w14:textId="77777777" w:rsidR="00C976B1" w:rsidRDefault="00C976B1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05060287" w14:textId="77777777" w:rsidR="00C976B1" w:rsidRDefault="00C976B1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529B99E8" w14:textId="77777777" w:rsidR="00C976B1" w:rsidRDefault="00C976B1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25DC4" w14:paraId="6C839901" w14:textId="77777777" w:rsidTr="0062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720E659E" w14:textId="77777777" w:rsidR="00C976B1" w:rsidRDefault="00C976B1" w:rsidP="00100D7C">
            <w:pPr>
              <w:pStyle w:val="Table"/>
            </w:pPr>
          </w:p>
        </w:tc>
        <w:tc>
          <w:tcPr>
            <w:tcW w:w="13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2D5D56A9" w14:textId="77777777" w:rsidR="00C976B1" w:rsidRDefault="00C976B1" w:rsidP="00100D7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70D25966" w14:textId="77777777" w:rsidR="00C976B1" w:rsidRDefault="00C976B1" w:rsidP="00100D7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50BC8D3F" w14:textId="77777777" w:rsidR="00C976B1" w:rsidRDefault="00C976B1" w:rsidP="00100D7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53B0" w14:paraId="02505A0A" w14:textId="77777777" w:rsidTr="006239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0F91A384" w14:textId="77777777" w:rsidR="00C976B1" w:rsidRDefault="00C976B1" w:rsidP="00100D7C">
            <w:pPr>
              <w:pStyle w:val="Table"/>
            </w:pPr>
          </w:p>
        </w:tc>
        <w:tc>
          <w:tcPr>
            <w:tcW w:w="13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613AC502" w14:textId="77777777" w:rsidR="00C976B1" w:rsidRDefault="00C976B1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26A4D790" w14:textId="77777777" w:rsidR="00C976B1" w:rsidRDefault="00C976B1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1CEE7021" w14:textId="77777777" w:rsidR="00C976B1" w:rsidRDefault="00C976B1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25DC4" w14:paraId="4D2F65F9" w14:textId="77777777" w:rsidTr="0062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5F9AE003" w14:textId="77777777" w:rsidR="00C976B1" w:rsidRPr="00100D7C" w:rsidRDefault="00C976B1" w:rsidP="00100D7C">
            <w:pPr>
              <w:pStyle w:val="Table"/>
            </w:pPr>
          </w:p>
        </w:tc>
        <w:tc>
          <w:tcPr>
            <w:tcW w:w="13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5390BDA4" w14:textId="77777777" w:rsidR="00C976B1" w:rsidRPr="00100D7C" w:rsidRDefault="00C976B1" w:rsidP="00100D7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72C8124B" w14:textId="77777777" w:rsidR="00C976B1" w:rsidRPr="00100D7C" w:rsidRDefault="00C976B1" w:rsidP="00100D7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0072BFA9" w14:textId="77777777" w:rsidR="00C976B1" w:rsidRPr="00100D7C" w:rsidRDefault="00C976B1" w:rsidP="00100D7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53B0" w14:paraId="7C691457" w14:textId="77777777" w:rsidTr="006239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2E67E869" w14:textId="77777777" w:rsidR="00C976B1" w:rsidRPr="00100D7C" w:rsidRDefault="00C976B1" w:rsidP="00100D7C">
            <w:pPr>
              <w:pStyle w:val="Table"/>
            </w:pPr>
          </w:p>
        </w:tc>
        <w:tc>
          <w:tcPr>
            <w:tcW w:w="13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634BD91D" w14:textId="77777777" w:rsidR="00C976B1" w:rsidRPr="00100D7C" w:rsidRDefault="00C976B1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6FD5069F" w14:textId="77777777" w:rsidR="00C976B1" w:rsidRPr="00100D7C" w:rsidRDefault="00C976B1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5A6C00D7" w14:textId="77777777" w:rsidR="00C976B1" w:rsidRPr="00100D7C" w:rsidRDefault="00C976B1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25DC4" w14:paraId="6BB20732" w14:textId="77777777" w:rsidTr="00623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663E3E72" w14:textId="77777777" w:rsidR="00C976B1" w:rsidRPr="00100D7C" w:rsidRDefault="00C976B1" w:rsidP="00100D7C">
            <w:pPr>
              <w:pStyle w:val="Table"/>
            </w:pPr>
          </w:p>
        </w:tc>
        <w:tc>
          <w:tcPr>
            <w:tcW w:w="13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7CEE8A88" w14:textId="77777777" w:rsidR="00C976B1" w:rsidRPr="00100D7C" w:rsidRDefault="00C976B1" w:rsidP="00100D7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66456B8E" w14:textId="77777777" w:rsidR="00C976B1" w:rsidRPr="00100D7C" w:rsidRDefault="00C976B1" w:rsidP="00100D7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103C1303" w14:textId="77777777" w:rsidR="00C976B1" w:rsidRPr="00100D7C" w:rsidRDefault="00C976B1" w:rsidP="00100D7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53B0" w14:paraId="560F1979" w14:textId="77777777" w:rsidTr="006239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27CAF058" w14:textId="77777777" w:rsidR="00C976B1" w:rsidRPr="00100D7C" w:rsidRDefault="00C976B1" w:rsidP="00100D7C">
            <w:pPr>
              <w:pStyle w:val="Table"/>
            </w:pPr>
          </w:p>
        </w:tc>
        <w:tc>
          <w:tcPr>
            <w:tcW w:w="13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2F731817" w14:textId="77777777" w:rsidR="00C976B1" w:rsidRPr="00100D7C" w:rsidRDefault="00C976B1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6D700611" w14:textId="77777777" w:rsidR="00C976B1" w:rsidRPr="00100D7C" w:rsidRDefault="00C976B1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ECDBED" w:themeFill="accent5" w:themeFillTint="33"/>
          </w:tcPr>
          <w:p w14:paraId="7DA5A099" w14:textId="77777777" w:rsidR="00C976B1" w:rsidRPr="00100D7C" w:rsidRDefault="00C976B1" w:rsidP="00100D7C">
            <w:pPr>
              <w:pStyle w:val="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C511598" w14:textId="77777777" w:rsidR="00B23B2D" w:rsidRDefault="00B23B2D"/>
    <w:sectPr w:rsidR="00B23B2D" w:rsidSect="003E0903">
      <w:footerReference w:type="default" r:id="rId10"/>
      <w:pgSz w:w="12240" w:h="15840"/>
      <w:pgMar w:top="720" w:right="1296" w:bottom="864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AFF70" w14:textId="77777777" w:rsidR="00F86B7B" w:rsidRDefault="00F86B7B">
      <w:pPr>
        <w:spacing w:after="0" w:line="240" w:lineRule="auto"/>
      </w:pPr>
      <w:r>
        <w:separator/>
      </w:r>
    </w:p>
  </w:endnote>
  <w:endnote w:type="continuationSeparator" w:id="0">
    <w:p w14:paraId="160B0BF6" w14:textId="77777777" w:rsidR="00F86B7B" w:rsidRDefault="00F86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C82A9" w14:textId="77777777" w:rsidR="001069F9" w:rsidRDefault="00C37065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A124E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0ACC4" w14:textId="77777777" w:rsidR="00F86B7B" w:rsidRDefault="00F86B7B">
      <w:pPr>
        <w:spacing w:after="0" w:line="240" w:lineRule="auto"/>
      </w:pPr>
      <w:r>
        <w:separator/>
      </w:r>
    </w:p>
  </w:footnote>
  <w:footnote w:type="continuationSeparator" w:id="0">
    <w:p w14:paraId="6FD04B4A" w14:textId="77777777" w:rsidR="00F86B7B" w:rsidRDefault="00F86B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D7C6A5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B6AE31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AA222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070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442F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2D636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7440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B0C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0AAC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D6E72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7344">
    <w:abstractNumId w:val="9"/>
  </w:num>
  <w:num w:numId="2" w16cid:durableId="470640162">
    <w:abstractNumId w:val="7"/>
  </w:num>
  <w:num w:numId="3" w16cid:durableId="145782119">
    <w:abstractNumId w:val="6"/>
  </w:num>
  <w:num w:numId="4" w16cid:durableId="720440806">
    <w:abstractNumId w:val="5"/>
  </w:num>
  <w:num w:numId="5" w16cid:durableId="865142268">
    <w:abstractNumId w:val="4"/>
  </w:num>
  <w:num w:numId="6" w16cid:durableId="1489245812">
    <w:abstractNumId w:val="8"/>
  </w:num>
  <w:num w:numId="7" w16cid:durableId="2028094404">
    <w:abstractNumId w:val="3"/>
  </w:num>
  <w:num w:numId="8" w16cid:durableId="2098623895">
    <w:abstractNumId w:val="2"/>
  </w:num>
  <w:num w:numId="9" w16cid:durableId="2040887025">
    <w:abstractNumId w:val="1"/>
  </w:num>
  <w:num w:numId="10" w16cid:durableId="132234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16"/>
    <w:rsid w:val="00025DC4"/>
    <w:rsid w:val="00032192"/>
    <w:rsid w:val="0003541E"/>
    <w:rsid w:val="00040732"/>
    <w:rsid w:val="00041C13"/>
    <w:rsid w:val="000C127C"/>
    <w:rsid w:val="000D7433"/>
    <w:rsid w:val="00100D7C"/>
    <w:rsid w:val="001069F9"/>
    <w:rsid w:val="001553E7"/>
    <w:rsid w:val="001C5A89"/>
    <w:rsid w:val="00232128"/>
    <w:rsid w:val="00261F22"/>
    <w:rsid w:val="002E55F4"/>
    <w:rsid w:val="00374ACF"/>
    <w:rsid w:val="003C2375"/>
    <w:rsid w:val="003E0903"/>
    <w:rsid w:val="003E4BED"/>
    <w:rsid w:val="0040060E"/>
    <w:rsid w:val="00402010"/>
    <w:rsid w:val="0041705A"/>
    <w:rsid w:val="00432943"/>
    <w:rsid w:val="00452F7E"/>
    <w:rsid w:val="00471087"/>
    <w:rsid w:val="00491F8B"/>
    <w:rsid w:val="00540947"/>
    <w:rsid w:val="00544982"/>
    <w:rsid w:val="00557781"/>
    <w:rsid w:val="00563216"/>
    <w:rsid w:val="00582082"/>
    <w:rsid w:val="00605330"/>
    <w:rsid w:val="0062399A"/>
    <w:rsid w:val="0069736E"/>
    <w:rsid w:val="006B53B0"/>
    <w:rsid w:val="006C0C43"/>
    <w:rsid w:val="006F412F"/>
    <w:rsid w:val="00725E02"/>
    <w:rsid w:val="00736305"/>
    <w:rsid w:val="00750A74"/>
    <w:rsid w:val="00763325"/>
    <w:rsid w:val="0079675E"/>
    <w:rsid w:val="007C72CA"/>
    <w:rsid w:val="007F4F89"/>
    <w:rsid w:val="007F7030"/>
    <w:rsid w:val="00812EF0"/>
    <w:rsid w:val="00823176"/>
    <w:rsid w:val="00832600"/>
    <w:rsid w:val="00852C2C"/>
    <w:rsid w:val="0087234D"/>
    <w:rsid w:val="009A44A1"/>
    <w:rsid w:val="009B7D25"/>
    <w:rsid w:val="009D6F6D"/>
    <w:rsid w:val="00A039EC"/>
    <w:rsid w:val="00A124EC"/>
    <w:rsid w:val="00A42BD3"/>
    <w:rsid w:val="00AA1A17"/>
    <w:rsid w:val="00B23B2D"/>
    <w:rsid w:val="00B30EF1"/>
    <w:rsid w:val="00B43012"/>
    <w:rsid w:val="00B847F3"/>
    <w:rsid w:val="00B9301C"/>
    <w:rsid w:val="00BD1F59"/>
    <w:rsid w:val="00BD2C1F"/>
    <w:rsid w:val="00C178A6"/>
    <w:rsid w:val="00C37065"/>
    <w:rsid w:val="00C806F0"/>
    <w:rsid w:val="00C9463E"/>
    <w:rsid w:val="00C976B1"/>
    <w:rsid w:val="00D91B5B"/>
    <w:rsid w:val="00DB3D64"/>
    <w:rsid w:val="00E0223D"/>
    <w:rsid w:val="00E75B81"/>
    <w:rsid w:val="00EA40EC"/>
    <w:rsid w:val="00F02F9A"/>
    <w:rsid w:val="00F86B7B"/>
    <w:rsid w:val="00FD04D6"/>
    <w:rsid w:val="00FD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95ED6B"/>
  <w15:chartTrackingRefBased/>
  <w15:docId w15:val="{3A95AECA-D78B-4521-8180-C38F01BF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pacing w:after="2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D7C"/>
    <w:pPr>
      <w:spacing w:after="400"/>
    </w:pPr>
  </w:style>
  <w:style w:type="paragraph" w:styleId="Heading1">
    <w:name w:val="heading 1"/>
    <w:basedOn w:val="Normal"/>
    <w:next w:val="Normal"/>
    <w:link w:val="Heading1Char"/>
    <w:uiPriority w:val="9"/>
    <w:semiHidden/>
    <w:unhideWhenUsed/>
    <w:qFormat/>
    <w:rsid w:val="00025D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73E7B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DC4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773E7B" w:themeColor="accent5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A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D5975" w:themeColor="accent1" w:themeShade="8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A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D5975" w:themeColor="accent1" w:themeShade="8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AC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D5975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AC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D5975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06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06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1"/>
    <w:unhideWhenUsed/>
    <w:qFormat/>
    <w:rsid w:val="009B7D25"/>
    <w:pPr>
      <w:spacing w:after="560" w:line="240" w:lineRule="auto"/>
      <w:contextualSpacing/>
    </w:pPr>
    <w:rPr>
      <w:caps/>
      <w:color w:val="000000" w:themeColor="text1"/>
      <w:sz w:val="24"/>
      <w:szCs w:val="20"/>
    </w:rPr>
  </w:style>
  <w:style w:type="character" w:customStyle="1" w:styleId="DateChar">
    <w:name w:val="Date Char"/>
    <w:basedOn w:val="DefaultParagraphFont"/>
    <w:link w:val="Date"/>
    <w:uiPriority w:val="1"/>
    <w:rsid w:val="009B7D25"/>
    <w:rPr>
      <w:caps/>
      <w:color w:val="000000" w:themeColor="text1"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9B7D25"/>
    <w:rPr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"/>
    <w:qFormat/>
    <w:rsid w:val="003E0903"/>
    <w:pPr>
      <w:spacing w:after="80" w:line="240" w:lineRule="auto"/>
      <w:contextualSpacing/>
    </w:pPr>
    <w:rPr>
      <w:rFonts w:asciiTheme="majorHAnsi" w:eastAsiaTheme="majorEastAsia" w:hAnsiTheme="majorHAnsi" w:cstheme="majorBidi"/>
      <w:caps/>
      <w:color w:val="502952" w:themeColor="accent5" w:themeShade="80"/>
      <w:kern w:val="28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3E0903"/>
    <w:rPr>
      <w:rFonts w:asciiTheme="majorHAnsi" w:eastAsiaTheme="majorEastAsia" w:hAnsiTheme="majorHAnsi" w:cstheme="majorBidi"/>
      <w:caps/>
      <w:color w:val="502952" w:themeColor="accent5" w:themeShade="80"/>
      <w:kern w:val="28"/>
      <w:sz w:val="52"/>
      <w:szCs w:val="48"/>
    </w:rPr>
  </w:style>
  <w:style w:type="paragraph" w:styleId="Subtitle">
    <w:name w:val="Subtitle"/>
    <w:basedOn w:val="Normal"/>
    <w:next w:val="Normal"/>
    <w:link w:val="SubtitleChar"/>
    <w:uiPriority w:val="2"/>
    <w:qFormat/>
    <w:rsid w:val="00025DC4"/>
    <w:pPr>
      <w:numPr>
        <w:ilvl w:val="1"/>
      </w:numPr>
      <w:spacing w:before="120" w:after="480"/>
      <w:contextualSpacing/>
    </w:pPr>
    <w:rPr>
      <w:caps/>
      <w:color w:val="502952" w:themeColor="accent5" w:themeShade="80"/>
      <w:sz w:val="24"/>
      <w:szCs w:val="20"/>
    </w:rPr>
  </w:style>
  <w:style w:type="character" w:customStyle="1" w:styleId="SubtitleChar">
    <w:name w:val="Subtitle Char"/>
    <w:basedOn w:val="DefaultParagraphFont"/>
    <w:link w:val="Subtitle"/>
    <w:uiPriority w:val="2"/>
    <w:rsid w:val="00025DC4"/>
    <w:rPr>
      <w:caps/>
      <w:color w:val="502952" w:themeColor="accent5" w:themeShade="80"/>
      <w:sz w:val="24"/>
      <w:szCs w:val="2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skListTable">
    <w:name w:val="Task List Table"/>
    <w:basedOn w:val="TableNormal"/>
    <w:uiPriority w:val="99"/>
    <w:rsid w:val="009B7D25"/>
    <w:pPr>
      <w:spacing w:before="80" w:after="80"/>
      <w:jc w:val="center"/>
    </w:p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22"/>
      </w:rPr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nil"/>
          <w:right w:val="single" w:sz="4" w:space="0" w:color="7F7F7F" w:themeColor="text1" w:themeTint="80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7B4101" w:themeFill="accent3" w:themeFillShade="80"/>
      </w:tcPr>
    </w:tblStylePr>
    <w:tblStylePr w:type="firstCol">
      <w:pPr>
        <w:wordWrap/>
        <w:jc w:val="left"/>
      </w:p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semiHidden/>
    <w:rsid w:val="00025DC4"/>
    <w:rPr>
      <w:rFonts w:asciiTheme="majorHAnsi" w:eastAsiaTheme="majorEastAsia" w:hAnsiTheme="majorHAnsi" w:cstheme="majorBidi"/>
      <w:color w:val="773E7B" w:themeColor="accent5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DC4"/>
    <w:rPr>
      <w:rFonts w:asciiTheme="majorHAnsi" w:eastAsiaTheme="majorEastAsia" w:hAnsiTheme="majorHAnsi" w:cstheme="majorBidi"/>
      <w:color w:val="773E7B" w:themeColor="accent5" w:themeShade="BF"/>
      <w:sz w:val="28"/>
      <w:szCs w:val="26"/>
    </w:rPr>
  </w:style>
  <w:style w:type="paragraph" w:styleId="Footer">
    <w:name w:val="footer"/>
    <w:basedOn w:val="Normal"/>
    <w:link w:val="FooterChar"/>
    <w:uiPriority w:val="99"/>
    <w:unhideWhenUsed/>
    <w:rsid w:val="00A124EC"/>
    <w:pPr>
      <w:spacing w:before="200" w:after="0"/>
      <w:contextualSpacing/>
      <w:jc w:val="right"/>
    </w:pPr>
    <w:rPr>
      <w:color w:val="404040" w:themeColor="text1" w:themeTint="BF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124EC"/>
    <w:rPr>
      <w:color w:val="404040" w:themeColor="text1" w:themeTint="BF"/>
      <w:szCs w:val="20"/>
    </w:rPr>
  </w:style>
  <w:style w:type="paragraph" w:styleId="Header">
    <w:name w:val="header"/>
    <w:basedOn w:val="Normal"/>
    <w:link w:val="HeaderChar"/>
    <w:uiPriority w:val="99"/>
    <w:unhideWhenUsed/>
    <w:rsid w:val="00A124EC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4EC"/>
  </w:style>
  <w:style w:type="character" w:customStyle="1" w:styleId="Heading3Char">
    <w:name w:val="Heading 3 Char"/>
    <w:basedOn w:val="DefaultParagraphFont"/>
    <w:link w:val="Heading3"/>
    <w:uiPriority w:val="9"/>
    <w:semiHidden/>
    <w:rsid w:val="00374ACF"/>
    <w:rPr>
      <w:rFonts w:asciiTheme="majorHAnsi" w:eastAsiaTheme="majorEastAsia" w:hAnsiTheme="majorHAnsi" w:cstheme="majorBidi"/>
      <w:b/>
      <w:color w:val="0D5975" w:themeColor="accent1" w:themeShade="8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ACF"/>
    <w:rPr>
      <w:rFonts w:asciiTheme="majorHAnsi" w:eastAsiaTheme="majorEastAsia" w:hAnsiTheme="majorHAnsi" w:cstheme="majorBidi"/>
      <w:i/>
      <w:iCs/>
      <w:color w:val="0D5975" w:themeColor="accent1" w:themeShade="8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ACF"/>
    <w:rPr>
      <w:rFonts w:asciiTheme="majorHAnsi" w:eastAsiaTheme="majorEastAsia" w:hAnsiTheme="majorHAnsi" w:cstheme="majorBidi"/>
      <w:color w:val="0D5975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ACF"/>
    <w:rPr>
      <w:rFonts w:asciiTheme="majorHAnsi" w:eastAsiaTheme="majorEastAsia" w:hAnsiTheme="majorHAnsi" w:cstheme="majorBidi"/>
      <w:b/>
      <w:color w:val="0D5975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06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06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BlockText">
    <w:name w:val="Block Text"/>
    <w:basedOn w:val="Normal"/>
    <w:uiPriority w:val="99"/>
    <w:semiHidden/>
    <w:unhideWhenUsed/>
    <w:rsid w:val="009B7D25"/>
    <w:pPr>
      <w:pBdr>
        <w:top w:val="single" w:sz="2" w:space="10" w:color="0D5975" w:themeColor="accent1" w:themeShade="80"/>
        <w:left w:val="single" w:sz="2" w:space="10" w:color="0D5975" w:themeColor="accent1" w:themeShade="80"/>
        <w:bottom w:val="single" w:sz="2" w:space="10" w:color="0D5975" w:themeColor="accent1" w:themeShade="80"/>
        <w:right w:val="single" w:sz="2" w:space="10" w:color="0D5975" w:themeColor="accent1" w:themeShade="80"/>
      </w:pBdr>
      <w:ind w:left="1152" w:right="1152"/>
    </w:pPr>
    <w:rPr>
      <w:i/>
      <w:iCs/>
      <w:color w:val="0D5975" w:themeColor="accent1" w:themeShade="80"/>
    </w:rPr>
  </w:style>
  <w:style w:type="character" w:styleId="Hyperlink">
    <w:name w:val="Hyperlink"/>
    <w:basedOn w:val="DefaultParagraphFont"/>
    <w:uiPriority w:val="99"/>
    <w:semiHidden/>
    <w:unhideWhenUsed/>
    <w:rsid w:val="009B7D25"/>
    <w:rPr>
      <w:color w:val="0D5975" w:themeColor="accent1" w:themeShade="80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9B7D25"/>
    <w:pPr>
      <w:pBdr>
        <w:top w:val="single" w:sz="4" w:space="10" w:color="0D5975" w:themeColor="accent1" w:themeShade="80"/>
        <w:bottom w:val="single" w:sz="4" w:space="10" w:color="0D5975" w:themeColor="accent1" w:themeShade="80"/>
      </w:pBdr>
      <w:spacing w:before="360" w:after="360"/>
      <w:ind w:left="864" w:right="864"/>
      <w:jc w:val="center"/>
    </w:pPr>
    <w:rPr>
      <w:i/>
      <w:iCs/>
      <w:color w:val="0D5975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B7D25"/>
    <w:rPr>
      <w:i/>
      <w:iCs/>
      <w:color w:val="0D5975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9B7D25"/>
    <w:rPr>
      <w:i/>
      <w:iCs/>
      <w:color w:val="0D5975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9B7D25"/>
    <w:rPr>
      <w:b/>
      <w:bCs/>
      <w:caps w:val="0"/>
      <w:smallCaps/>
      <w:color w:val="0D5975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B7D25"/>
    <w:pPr>
      <w:outlineLvl w:val="9"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B7D2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auto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B7D25"/>
    <w:rPr>
      <w:rFonts w:asciiTheme="majorHAnsi" w:eastAsiaTheme="majorEastAsia" w:hAnsiTheme="majorHAnsi" w:cstheme="majorBidi"/>
      <w:color w:val="auto"/>
      <w:sz w:val="24"/>
      <w:szCs w:val="24"/>
      <w:shd w:val="pct20" w:color="auto" w:fill="auto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4ACF"/>
    <w:pPr>
      <w:spacing w:after="200" w:line="240" w:lineRule="auto"/>
    </w:pPr>
    <w:rPr>
      <w:i/>
      <w:iCs/>
      <w:color w:val="4B4B4B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4ACF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AC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74AC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74AC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74AC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74AC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74AC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4AC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4AC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4A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4AC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74ACF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74AC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74ACF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74AC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74ACF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74ACF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4AC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74AC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74AC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4ACF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4AC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74AC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374AC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74AC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74ACF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74ACF"/>
    <w:rPr>
      <w:rFonts w:ascii="Consolas" w:hAnsi="Consolas"/>
      <w:szCs w:val="21"/>
    </w:rPr>
  </w:style>
  <w:style w:type="paragraph" w:customStyle="1" w:styleId="Table">
    <w:name w:val="Table"/>
    <w:basedOn w:val="Normal"/>
    <w:qFormat/>
    <w:rsid w:val="00100D7C"/>
    <w:pPr>
      <w:spacing w:before="120" w:after="120" w:line="240" w:lineRule="auto"/>
    </w:pPr>
    <w:rPr>
      <w:rFonts w:asciiTheme="majorHAnsi" w:hAnsiTheme="majorHAnsi" w:cs="Times New Roman (Body CS)"/>
      <w:color w:val="000000" w:themeColor="text1"/>
    </w:rPr>
  </w:style>
  <w:style w:type="paragraph" w:customStyle="1" w:styleId="TableTitle">
    <w:name w:val="Table Title"/>
    <w:basedOn w:val="Table"/>
    <w:qFormat/>
    <w:rsid w:val="003E0903"/>
    <w:rPr>
      <w:b/>
      <w:cap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i\AppData\Roaming\Microsoft\Templates\Project%20task%20li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6262AFDCC6A48F7952E3DFD3C9520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6600F-CC23-4948-8BAF-F8DD8F4F2E57}"/>
      </w:docPartPr>
      <w:docPartBody>
        <w:p w:rsidR="007D710E" w:rsidRDefault="00000000">
          <w:pPr>
            <w:pStyle w:val="86262AFDCC6A48F7952E3DFD3C9520BA"/>
          </w:pPr>
          <w:r w:rsidRPr="003E0903">
            <w:t>01/09/23</w:t>
          </w:r>
        </w:p>
      </w:docPartBody>
    </w:docPart>
    <w:docPart>
      <w:docPartPr>
        <w:name w:val="488259BA1ED14D0EB8B44E402846E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9D65E-88DA-4F5D-A34C-DFACE33C090B}"/>
      </w:docPartPr>
      <w:docPartBody>
        <w:p w:rsidR="007D710E" w:rsidRDefault="00000000">
          <w:pPr>
            <w:pStyle w:val="488259BA1ED14D0EB8B44E402846ECCC"/>
          </w:pPr>
          <w:r w:rsidRPr="003E0903">
            <w:t>Introduction to Polisci</w:t>
          </w:r>
        </w:p>
      </w:docPartBody>
    </w:docPart>
    <w:docPart>
      <w:docPartPr>
        <w:name w:val="CD49629737D74295827B70FF06FF4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03673-C36A-4795-8077-9673A8C3BF63}"/>
      </w:docPartPr>
      <w:docPartBody>
        <w:p w:rsidR="007D710E" w:rsidRDefault="00000000">
          <w:pPr>
            <w:pStyle w:val="CD49629737D74295827B70FF06FF476D"/>
          </w:pPr>
          <w:r w:rsidRPr="003E0903">
            <w:t>Hailey Clark</w:t>
          </w:r>
        </w:p>
      </w:docPartBody>
    </w:docPart>
    <w:docPart>
      <w:docPartPr>
        <w:name w:val="393959BFFCD243A3803A55574A0F99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294E7-9ED7-4FB7-B498-2517F7AA7828}"/>
      </w:docPartPr>
      <w:docPartBody>
        <w:p w:rsidR="007D710E" w:rsidRDefault="00000000">
          <w:pPr>
            <w:pStyle w:val="393959BFFCD243A3803A55574A0F99F8"/>
          </w:pPr>
          <w:r w:rsidRPr="003E0903">
            <w:t>Political Science</w:t>
          </w:r>
        </w:p>
      </w:docPartBody>
    </w:docPart>
    <w:docPart>
      <w:docPartPr>
        <w:name w:val="2F4E2D35F81446EE94ECAE9866E6B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4D25C-2F89-4D09-960A-A52091E10213}"/>
      </w:docPartPr>
      <w:docPartBody>
        <w:p w:rsidR="007D710E" w:rsidRDefault="00000000">
          <w:pPr>
            <w:pStyle w:val="2F4E2D35F81446EE94ECAE9866E6B7B9"/>
          </w:pPr>
          <w:r w:rsidRPr="003E0903">
            <w:t>Professor Connors</w:t>
          </w:r>
        </w:p>
      </w:docPartBody>
    </w:docPart>
    <w:docPart>
      <w:docPartPr>
        <w:name w:val="74C1613E9D5D4C9AAB92C3876F490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DFA34-4ACF-402B-B9FB-A81CA27B39BD}"/>
      </w:docPartPr>
      <w:docPartBody>
        <w:p w:rsidR="007D710E" w:rsidRDefault="00000000">
          <w:pPr>
            <w:pStyle w:val="74C1613E9D5D4C9AAB92C3876F490165"/>
          </w:pPr>
          <w:r w:rsidRPr="003E0903">
            <w:t>Mon &amp; Wed 9AM</w:t>
          </w:r>
        </w:p>
      </w:docPartBody>
    </w:docPart>
    <w:docPart>
      <w:docPartPr>
        <w:name w:val="6E69EC16D4354395AA314CD56779C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4E301-5254-4B52-88F3-CFB0CE10C16D}"/>
      </w:docPartPr>
      <w:docPartBody>
        <w:p w:rsidR="007D710E" w:rsidRDefault="00000000" w:rsidP="003E0903">
          <w:r>
            <w:t>To get started right away, just click any placeholder text (such as this) and start typing to replace it with your own.</w:t>
          </w:r>
        </w:p>
        <w:p w:rsidR="007D710E" w:rsidRDefault="00000000" w:rsidP="003E0903">
          <w:r>
            <w:t xml:space="preserve">Want to insert a picture from your files or add a shape, text box, or table? You got it! On the Insert tab of the ribbon, just tap the option you need. </w:t>
          </w:r>
        </w:p>
        <w:p w:rsidR="007D710E" w:rsidRDefault="00000000">
          <w:pPr>
            <w:pStyle w:val="6E69EC16D4354395AA314CD56779C393"/>
          </w:pPr>
          <w:r>
            <w:t>Find even more easy-to-use tools on the Insert tab, such as to add a hyperlink, or insert a comment.</w:t>
          </w:r>
        </w:p>
      </w:docPartBody>
    </w:docPart>
    <w:docPart>
      <w:docPartPr>
        <w:name w:val="717510090001490B9BC0C841B4C241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96383-D761-42A9-A6CA-3EE7F61D1628}"/>
      </w:docPartPr>
      <w:docPartBody>
        <w:p w:rsidR="007D710E" w:rsidRDefault="00000000">
          <w:pPr>
            <w:pStyle w:val="717510090001490B9BC0C841B4C24116"/>
          </w:pPr>
          <w:r w:rsidRPr="00025DC4">
            <w:t>Task</w:t>
          </w:r>
        </w:p>
      </w:docPartBody>
    </w:docPart>
    <w:docPart>
      <w:docPartPr>
        <w:name w:val="20E4D66898364C4FBB48E2597C0557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91EBC-15DA-43E6-91A8-BCB518849BAA}"/>
      </w:docPartPr>
      <w:docPartBody>
        <w:p w:rsidR="007D710E" w:rsidRDefault="00000000">
          <w:pPr>
            <w:pStyle w:val="20E4D66898364C4FBB48E2597C0557B6"/>
          </w:pPr>
          <w:r w:rsidRPr="00025DC4">
            <w:rPr>
              <w:color w:val="FFFFFF" w:themeColor="background1"/>
            </w:rPr>
            <w:t>Due Date</w:t>
          </w:r>
        </w:p>
      </w:docPartBody>
    </w:docPart>
    <w:docPart>
      <w:docPartPr>
        <w:name w:val="BD91DB2706974367A955F15F7294AC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2EDFA-A9FE-40CB-9896-F2C867364026}"/>
      </w:docPartPr>
      <w:docPartBody>
        <w:p w:rsidR="007D710E" w:rsidRDefault="00000000">
          <w:pPr>
            <w:pStyle w:val="BD91DB2706974367A955F15F7294AC94"/>
          </w:pPr>
          <w:r w:rsidRPr="00025DC4">
            <w:rPr>
              <w:color w:val="FFFFFF" w:themeColor="background1"/>
            </w:rPr>
            <w:t>Done</w:t>
          </w:r>
        </w:p>
      </w:docPartBody>
    </w:docPart>
    <w:docPart>
      <w:docPartPr>
        <w:name w:val="797C038F6D6F4AD88F8D135B873480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83BEE-03C7-43A7-B6AC-75EB43431F3B}"/>
      </w:docPartPr>
      <w:docPartBody>
        <w:p w:rsidR="007D710E" w:rsidRDefault="00000000">
          <w:pPr>
            <w:pStyle w:val="797C038F6D6F4AD88F8D135B8734807C"/>
          </w:pPr>
          <w:r w:rsidRPr="003E0903">
            <w:t>Returned signed syllabus</w:t>
          </w:r>
        </w:p>
      </w:docPartBody>
    </w:docPart>
    <w:docPart>
      <w:docPartPr>
        <w:name w:val="EA1E9FFF32D145E59085AE7B6612B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686A0-7F62-4A57-A131-9E1636C002A1}"/>
      </w:docPartPr>
      <w:docPartBody>
        <w:p w:rsidR="007D710E" w:rsidRDefault="00000000">
          <w:pPr>
            <w:pStyle w:val="EA1E9FFF32D145E59085AE7B6612B05A"/>
          </w:pPr>
          <w:r w:rsidRPr="003E0903">
            <w:t>1/16</w:t>
          </w:r>
        </w:p>
      </w:docPartBody>
    </w:docPart>
    <w:docPart>
      <w:docPartPr>
        <w:name w:val="6C3B7C9419E3413B9AA97ACBCC2F0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A0677-550A-477E-A3E2-7D92AFA1BD29}"/>
      </w:docPartPr>
      <w:docPartBody>
        <w:p w:rsidR="007D710E" w:rsidRDefault="00000000">
          <w:pPr>
            <w:pStyle w:val="6C3B7C9419E3413B9AA97ACBCC2F088A"/>
          </w:pPr>
          <w:r w:rsidRPr="003E0903">
            <w:t>Read chapter 1</w:t>
          </w:r>
        </w:p>
      </w:docPartBody>
    </w:docPart>
    <w:docPart>
      <w:docPartPr>
        <w:name w:val="A6C776CB0E43435E992CB7C875447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9FA697-425D-4A75-AD4C-E0459B931789}"/>
      </w:docPartPr>
      <w:docPartBody>
        <w:p w:rsidR="007D710E" w:rsidRDefault="00000000">
          <w:pPr>
            <w:pStyle w:val="A6C776CB0E43435E992CB7C8754478D1"/>
          </w:pPr>
          <w:r w:rsidRPr="003E0903">
            <w:t>1/20</w:t>
          </w:r>
        </w:p>
      </w:docPartBody>
    </w:docPart>
    <w:docPart>
      <w:docPartPr>
        <w:name w:val="431F44543BE647D0AEBEF68377262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4F835-951B-4FF7-89CD-5A32CF0FA6B0}"/>
      </w:docPartPr>
      <w:docPartBody>
        <w:p w:rsidR="007D710E" w:rsidRDefault="00000000">
          <w:pPr>
            <w:pStyle w:val="431F44543BE647D0AEBEF6837726204E"/>
          </w:pPr>
          <w:r w:rsidRPr="003E0903">
            <w:t>Answer practice questions on page 10</w:t>
          </w:r>
        </w:p>
      </w:docPartBody>
    </w:docPart>
    <w:docPart>
      <w:docPartPr>
        <w:name w:val="C7D4E7D2D5BD4E009125826F5BA06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0D16C1-D0A8-46B7-8EB4-1C9679E07BB0}"/>
      </w:docPartPr>
      <w:docPartBody>
        <w:p w:rsidR="007D710E" w:rsidRDefault="00000000">
          <w:pPr>
            <w:pStyle w:val="C7D4E7D2D5BD4E009125826F5BA06BC4"/>
          </w:pPr>
          <w:r w:rsidRPr="003E0903">
            <w:t>1/20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E4"/>
    <w:rsid w:val="00232128"/>
    <w:rsid w:val="00492AE4"/>
    <w:rsid w:val="007D710E"/>
    <w:rsid w:val="007E4175"/>
    <w:rsid w:val="0090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6262AFDCC6A48F7952E3DFD3C9520BA">
    <w:name w:val="86262AFDCC6A48F7952E3DFD3C9520BA"/>
  </w:style>
  <w:style w:type="paragraph" w:customStyle="1" w:styleId="488259BA1ED14D0EB8B44E402846ECCC">
    <w:name w:val="488259BA1ED14D0EB8B44E402846ECCC"/>
  </w:style>
  <w:style w:type="paragraph" w:customStyle="1" w:styleId="CD49629737D74295827B70FF06FF476D">
    <w:name w:val="CD49629737D74295827B70FF06FF476D"/>
  </w:style>
  <w:style w:type="paragraph" w:customStyle="1" w:styleId="393959BFFCD243A3803A55574A0F99F8">
    <w:name w:val="393959BFFCD243A3803A55574A0F99F8"/>
  </w:style>
  <w:style w:type="paragraph" w:customStyle="1" w:styleId="2F4E2D35F81446EE94ECAE9866E6B7B9">
    <w:name w:val="2F4E2D35F81446EE94ECAE9866E6B7B9"/>
  </w:style>
  <w:style w:type="paragraph" w:customStyle="1" w:styleId="74C1613E9D5D4C9AAB92C3876F490165">
    <w:name w:val="74C1613E9D5D4C9AAB92C3876F490165"/>
  </w:style>
  <w:style w:type="paragraph" w:customStyle="1" w:styleId="6E69EC16D4354395AA314CD56779C393">
    <w:name w:val="6E69EC16D4354395AA314CD56779C393"/>
  </w:style>
  <w:style w:type="paragraph" w:customStyle="1" w:styleId="717510090001490B9BC0C841B4C24116">
    <w:name w:val="717510090001490B9BC0C841B4C24116"/>
  </w:style>
  <w:style w:type="paragraph" w:customStyle="1" w:styleId="20E4D66898364C4FBB48E2597C0557B6">
    <w:name w:val="20E4D66898364C4FBB48E2597C0557B6"/>
  </w:style>
  <w:style w:type="paragraph" w:customStyle="1" w:styleId="BD91DB2706974367A955F15F7294AC94">
    <w:name w:val="BD91DB2706974367A955F15F7294AC94"/>
  </w:style>
  <w:style w:type="paragraph" w:customStyle="1" w:styleId="797C038F6D6F4AD88F8D135B8734807C">
    <w:name w:val="797C038F6D6F4AD88F8D135B8734807C"/>
  </w:style>
  <w:style w:type="paragraph" w:customStyle="1" w:styleId="EA1E9FFF32D145E59085AE7B6612B05A">
    <w:name w:val="EA1E9FFF32D145E59085AE7B6612B05A"/>
  </w:style>
  <w:style w:type="paragraph" w:customStyle="1" w:styleId="6C3B7C9419E3413B9AA97ACBCC2F088A">
    <w:name w:val="6C3B7C9419E3413B9AA97ACBCC2F088A"/>
  </w:style>
  <w:style w:type="paragraph" w:customStyle="1" w:styleId="A6C776CB0E43435E992CB7C8754478D1">
    <w:name w:val="A6C776CB0E43435E992CB7C8754478D1"/>
  </w:style>
  <w:style w:type="paragraph" w:customStyle="1" w:styleId="431F44543BE647D0AEBEF6837726204E">
    <w:name w:val="431F44543BE647D0AEBEF6837726204E"/>
  </w:style>
  <w:style w:type="paragraph" w:customStyle="1" w:styleId="C7D4E7D2D5BD4E009125826F5BA06BC4">
    <w:name w:val="C7D4E7D2D5BD4E009125826F5BA06B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ask assignment">
      <a:dk1>
        <a:sysClr val="windowText" lastClr="000000"/>
      </a:dk1>
      <a:lt1>
        <a:sysClr val="window" lastClr="FFFFFF"/>
      </a:lt1>
      <a:dk2>
        <a:srgbClr val="4B4B4B"/>
      </a:dk2>
      <a:lt2>
        <a:srgbClr val="E6E6E6"/>
      </a:lt2>
      <a:accent1>
        <a:srgbClr val="1FB1E6"/>
      </a:accent1>
      <a:accent2>
        <a:srgbClr val="8FB931"/>
      </a:accent2>
      <a:accent3>
        <a:srgbClr val="F78303"/>
      </a:accent3>
      <a:accent4>
        <a:srgbClr val="F0628B"/>
      </a:accent4>
      <a:accent5>
        <a:srgbClr val="A053A5"/>
      </a:accent5>
      <a:accent6>
        <a:srgbClr val="808080"/>
      </a:accent6>
      <a:hlink>
        <a:srgbClr val="1FB1E6"/>
      </a:hlink>
      <a:folHlink>
        <a:srgbClr val="A053A5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9CE2170-E380-4F52-BEEF-3AE06ED24F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19E628-0BF4-4891-92C4-CBFD8B793F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659FAF-0304-46F2-A82C-9FDC060AE8A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Project task list.dotx</Template>
  <TotalTime>61</TotalTime>
  <Pages>2</Pages>
  <Words>194</Words>
  <Characters>1110</Characters>
  <Application>Microsoft Office Word</Application>
  <DocSecurity>0</DocSecurity>
  <Lines>84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William Denson</dc:creator>
  <cp:keywords/>
  <cp:lastModifiedBy>William Denson</cp:lastModifiedBy>
  <cp:revision>43</cp:revision>
  <dcterms:created xsi:type="dcterms:W3CDTF">2025-10-24T22:09:00Z</dcterms:created>
  <dcterms:modified xsi:type="dcterms:W3CDTF">2025-10-24T23:22:00Z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